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179531D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C401FAF" w14:textId="7C259F3C" w:rsidR="003D1B71" w:rsidRDefault="00CE0032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A5AC99E" wp14:editId="752A44FC">
                  <wp:extent cx="1807845" cy="1837660"/>
                  <wp:effectExtent l="76200" t="76200" r="78105" b="96329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18" cy="1871177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30C7355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FB18056" w14:textId="73E5C437" w:rsidR="003D1B71" w:rsidRPr="00310F17" w:rsidRDefault="002135FC" w:rsidP="00310F17">
            <w:pPr>
              <w:pStyle w:val="Title"/>
            </w:pPr>
            <w:r w:rsidRPr="00CE0032">
              <w:rPr>
                <w:b w:val="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Hazem</w:t>
            </w:r>
            <w:r w:rsidR="003D1B71" w:rsidRPr="00CE0032">
              <w:rPr>
                <w:b w:val="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E0032">
              <w:rPr>
                <w:b w:val="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Kawas</w:t>
            </w:r>
          </w:p>
        </w:tc>
      </w:tr>
      <w:tr w:rsidR="003D1B71" w14:paraId="7E1227C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1A5F3B3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682F7C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A08DDD438B1C464E83134A205CF00310"/>
              </w:placeholder>
              <w:temporary/>
              <w:showingPlcHdr/>
              <w15:appearance w15:val="hidden"/>
            </w:sdtPr>
            <w:sdtEndPr/>
            <w:sdtContent>
              <w:p w14:paraId="4967D698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E6F4334" w14:textId="6512676C" w:rsidR="002135FC" w:rsidRDefault="002135FC" w:rsidP="002135FC">
            <w:pPr>
              <w:rPr>
                <w:color w:val="000000" w:themeColor="text1"/>
                <w:lang w:val="sv-SE"/>
              </w:rPr>
            </w:pPr>
            <w:r w:rsidRPr="002A75C4">
              <w:rPr>
                <w:color w:val="000000" w:themeColor="text1"/>
                <w:lang w:val="sv-SE"/>
              </w:rPr>
              <w:t xml:space="preserve">Mars </w:t>
            </w:r>
            <w:r w:rsidR="0094744C" w:rsidRPr="002A75C4">
              <w:rPr>
                <w:color w:val="000000" w:themeColor="text1"/>
                <w:lang w:val="sv-SE"/>
              </w:rPr>
              <w:t>11–2019</w:t>
            </w:r>
            <w:r w:rsidRPr="002A75C4">
              <w:rPr>
                <w:color w:val="000000" w:themeColor="text1"/>
                <w:lang w:val="sv-SE"/>
              </w:rPr>
              <w:t xml:space="preserve"> – Mars </w:t>
            </w:r>
            <w:r w:rsidR="00854559" w:rsidRPr="002A75C4">
              <w:rPr>
                <w:color w:val="000000" w:themeColor="text1"/>
                <w:lang w:val="sv-SE"/>
              </w:rPr>
              <w:t>29–2019</w:t>
            </w:r>
          </w:p>
          <w:p w14:paraId="0A87FDAB" w14:textId="6899C9EF" w:rsidR="00B56B8A" w:rsidRPr="00B56B8A" w:rsidRDefault="002135FC" w:rsidP="00B56B8A">
            <w:pPr>
              <w:pStyle w:val="Experience"/>
              <w:rPr>
                <w:b/>
                <w:color w:val="595959"/>
                <w:sz w:val="26"/>
                <w:szCs w:val="26"/>
                <w:u w:color="595959"/>
                <w:lang w:val="sv-SE"/>
              </w:rPr>
            </w:pPr>
            <w:r w:rsidRPr="00031888">
              <w:rPr>
                <w:b/>
                <w:color w:val="0F225E" w:themeColor="accent6" w:themeShade="80"/>
                <w:sz w:val="26"/>
                <w:szCs w:val="26"/>
                <w:u w:color="1D824C"/>
                <w:lang w:val="sv-SE"/>
              </w:rPr>
              <w:t>PRAKTIK som serviceelektriker</w:t>
            </w:r>
            <w:r>
              <w:rPr>
                <w:rFonts w:ascii="Calibri" w:hAnsi="Calibri" w:cs="Calibri"/>
                <w:lang w:val="sv-SE"/>
              </w:rPr>
              <w:t xml:space="preserve"> </w:t>
            </w:r>
            <w:r w:rsidR="00B56B8A">
              <w:rPr>
                <w:rFonts w:ascii="Calibri" w:hAnsi="Calibri" w:cs="Calibri"/>
                <w:lang w:val="sv-SE"/>
              </w:rPr>
              <w:t>–</w:t>
            </w:r>
            <w:r>
              <w:rPr>
                <w:rFonts w:ascii="Calibri" w:hAnsi="Calibri" w:cs="Calibri"/>
                <w:lang w:val="sv-SE"/>
              </w:rPr>
              <w:t xml:space="preserve"> </w:t>
            </w:r>
            <w:r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VEOLIA</w:t>
            </w:r>
            <w:r w:rsidR="00B56B8A"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 xml:space="preserve">. </w:t>
            </w:r>
            <w:r w:rsidR="00B56B8A" w:rsidRPr="00D50C7F">
              <w:rPr>
                <w:lang w:val="sv-SE"/>
              </w:rPr>
              <w:t>Fethiye (Turkiet)</w:t>
            </w:r>
            <w:r w:rsidR="00B56B8A">
              <w:rPr>
                <w:lang w:val="sv-SE"/>
              </w:rPr>
              <w:t>.</w:t>
            </w:r>
          </w:p>
          <w:p w14:paraId="290FA5BE" w14:textId="77777777" w:rsidR="00F655AA" w:rsidRDefault="00F655AA" w:rsidP="00F655AA">
            <w:pPr>
              <w:rPr>
                <w:lang w:val="sv-SE"/>
              </w:rPr>
            </w:pPr>
            <w:r w:rsidRPr="002A75C4">
              <w:rPr>
                <w:lang w:val="sv-SE"/>
              </w:rPr>
              <w:t>Maj 2015 – A</w:t>
            </w:r>
            <w:r>
              <w:rPr>
                <w:lang w:val="sv-SE"/>
              </w:rPr>
              <w:t>ugusti 2015</w:t>
            </w:r>
          </w:p>
          <w:p w14:paraId="0BD5C61E" w14:textId="0537E498" w:rsidR="00B56B8A" w:rsidRDefault="00F655AA" w:rsidP="00B56B8A">
            <w:pPr>
              <w:rPr>
                <w:lang w:val="sv-SE"/>
              </w:rPr>
            </w:pPr>
            <w:r w:rsidRPr="00031888">
              <w:rPr>
                <w:b/>
                <w:color w:val="0F225E" w:themeColor="accent6" w:themeShade="80"/>
                <w:sz w:val="26"/>
                <w:szCs w:val="26"/>
                <w:lang w:val="sv-SE"/>
              </w:rPr>
              <w:t>Aktivitetshandledare</w:t>
            </w:r>
            <w:r w:rsidR="003D1B71" w:rsidRPr="00854559">
              <w:rPr>
                <w:rFonts w:ascii="Calibri" w:hAnsi="Calibri" w:cs="Calibri"/>
                <w:lang w:val="sv-SE"/>
              </w:rPr>
              <w:t xml:space="preserve"> </w:t>
            </w:r>
            <w:r w:rsidR="003D1B71" w:rsidRPr="00854559">
              <w:rPr>
                <w:rStyle w:val="Strong"/>
                <w:rFonts w:ascii="Calibri" w:hAnsi="Calibri" w:cs="Calibri"/>
                <w:lang w:val="sv-SE"/>
              </w:rPr>
              <w:t>•</w:t>
            </w:r>
            <w:r w:rsidR="003D1B71" w:rsidRPr="00854559">
              <w:rPr>
                <w:rFonts w:ascii="Calibri" w:hAnsi="Calibri" w:cs="Calibri"/>
                <w:lang w:val="sv-SE"/>
              </w:rPr>
              <w:t xml:space="preserve"> </w:t>
            </w:r>
            <w:r w:rsidRPr="00031888"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IM Academy</w:t>
            </w:r>
            <w:r w:rsidR="00B56B8A"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 xml:space="preserve">. </w:t>
            </w:r>
            <w:r w:rsidR="00B56B8A" w:rsidRPr="00D50C7F">
              <w:rPr>
                <w:lang w:val="sv-SE"/>
              </w:rPr>
              <w:t>Damaskus (Syrien)</w:t>
            </w:r>
            <w:r w:rsidR="00B56B8A">
              <w:rPr>
                <w:lang w:val="sv-SE"/>
              </w:rPr>
              <w:t>.</w:t>
            </w:r>
          </w:p>
          <w:p w14:paraId="4C4947CD" w14:textId="77777777" w:rsidR="00B56B8A" w:rsidRPr="00B56B8A" w:rsidRDefault="00B56B8A" w:rsidP="00B56B8A">
            <w:pPr>
              <w:rPr>
                <w:lang w:val="sv-SE"/>
              </w:rPr>
            </w:pPr>
          </w:p>
          <w:p w14:paraId="0E16932C" w14:textId="77777777" w:rsidR="00854559" w:rsidRPr="00D50C7F" w:rsidRDefault="00854559" w:rsidP="00854559">
            <w:pPr>
              <w:rPr>
                <w:lang w:val="sv-SE"/>
              </w:rPr>
            </w:pPr>
            <w:r>
              <w:rPr>
                <w:lang w:val="sv-SE"/>
              </w:rPr>
              <w:t>O</w:t>
            </w:r>
            <w:r w:rsidRPr="00D50C7F">
              <w:rPr>
                <w:lang w:val="sv-SE"/>
              </w:rPr>
              <w:t xml:space="preserve">ktober 2011 – </w:t>
            </w:r>
            <w:r>
              <w:rPr>
                <w:lang w:val="sv-SE"/>
              </w:rPr>
              <w:t>Oktober</w:t>
            </w:r>
            <w:r w:rsidRPr="00D50C7F">
              <w:rPr>
                <w:lang w:val="sv-SE"/>
              </w:rPr>
              <w:t xml:space="preserve"> 201</w:t>
            </w:r>
            <w:r>
              <w:rPr>
                <w:lang w:val="sv-SE"/>
              </w:rPr>
              <w:t>4</w:t>
            </w:r>
          </w:p>
          <w:p w14:paraId="1E60026D" w14:textId="6099D541" w:rsidR="00B56B8A" w:rsidRPr="00C92D85" w:rsidRDefault="00854559" w:rsidP="00B56B8A">
            <w:pPr>
              <w:rPr>
                <w:lang w:val="sv-SE"/>
              </w:rPr>
            </w:pPr>
            <w:r w:rsidRPr="00031888">
              <w:rPr>
                <w:b/>
                <w:color w:val="0F225E" w:themeColor="accent6" w:themeShade="80"/>
                <w:sz w:val="26"/>
                <w:szCs w:val="26"/>
                <w:lang w:val="sv-SE"/>
              </w:rPr>
              <w:t>Ägare</w:t>
            </w:r>
            <w:r w:rsidR="003D1B71" w:rsidRPr="00B56B8A">
              <w:rPr>
                <w:rFonts w:ascii="Calibri" w:hAnsi="Calibri" w:cs="Calibri"/>
                <w:lang w:val="sv-SE"/>
              </w:rPr>
              <w:t xml:space="preserve"> </w:t>
            </w:r>
            <w:r w:rsidR="003D1B71" w:rsidRPr="00B56B8A">
              <w:rPr>
                <w:rStyle w:val="Strong"/>
                <w:rFonts w:ascii="Calibri" w:hAnsi="Calibri" w:cs="Calibri"/>
                <w:lang w:val="sv-SE"/>
              </w:rPr>
              <w:t>•</w:t>
            </w:r>
            <w:r w:rsidR="003D1B71" w:rsidRPr="00B56B8A">
              <w:rPr>
                <w:rFonts w:ascii="Calibri" w:hAnsi="Calibri" w:cs="Calibri"/>
                <w:lang w:val="sv-SE"/>
              </w:rPr>
              <w:t xml:space="preserve"> </w:t>
            </w:r>
            <w:r w:rsidRPr="00031888">
              <w:rPr>
                <w:b/>
                <w:smallCaps/>
                <w:color w:val="595959"/>
                <w:sz w:val="26"/>
                <w:szCs w:val="26"/>
                <w:u w:color="595959"/>
                <w:lang w:val="sv-SE"/>
              </w:rPr>
              <w:t>Hanin café</w:t>
            </w:r>
            <w:r w:rsidR="00B56B8A">
              <w:rPr>
                <w:b/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. </w:t>
            </w:r>
            <w:r w:rsidR="00B56B8A" w:rsidRPr="00D50C7F">
              <w:rPr>
                <w:lang w:val="sv-SE"/>
              </w:rPr>
              <w:t>Damaskus (Syrien)</w:t>
            </w:r>
            <w:r w:rsidR="00B56B8A">
              <w:rPr>
                <w:lang w:val="sv-SE"/>
              </w:rPr>
              <w:t>.</w:t>
            </w:r>
          </w:p>
          <w:p w14:paraId="681ED09E" w14:textId="6449C612" w:rsidR="003D1B71" w:rsidRDefault="003D1B71" w:rsidP="00AC6C7E">
            <w:pPr>
              <w:pStyle w:val="Experience"/>
              <w:rPr>
                <w:b/>
                <w:smallCaps/>
                <w:color w:val="595959"/>
                <w:sz w:val="26"/>
                <w:szCs w:val="26"/>
                <w:u w:color="595959"/>
                <w:lang w:val="sv-SE"/>
              </w:rPr>
            </w:pPr>
          </w:p>
          <w:p w14:paraId="7E8664AC" w14:textId="77777777" w:rsidR="00B56B8A" w:rsidRPr="00B56B8A" w:rsidRDefault="00B56B8A" w:rsidP="00B56B8A">
            <w:pPr>
              <w:rPr>
                <w:lang w:val="sv-SE"/>
              </w:rPr>
            </w:pPr>
            <w:r>
              <w:rPr>
                <w:lang w:val="sv-SE"/>
              </w:rPr>
              <w:t>Januari 2011 – O</w:t>
            </w:r>
            <w:r w:rsidRPr="00C92D85">
              <w:rPr>
                <w:lang w:val="sv-SE"/>
              </w:rPr>
              <w:t>ktober 2011</w:t>
            </w:r>
          </w:p>
          <w:p w14:paraId="27FF64E9" w14:textId="0C40A29A" w:rsidR="00B56B8A" w:rsidRDefault="00B56B8A" w:rsidP="00B56B8A">
            <w:pPr>
              <w:rPr>
                <w:lang w:val="sv-SE"/>
              </w:rPr>
            </w:pPr>
            <w:r w:rsidRPr="00031888">
              <w:rPr>
                <w:b/>
                <w:color w:val="0F225E" w:themeColor="accent6" w:themeShade="80"/>
                <w:sz w:val="26"/>
                <w:szCs w:val="26"/>
                <w:lang w:val="sv-SE"/>
              </w:rPr>
              <w:t>Kundsupport</w:t>
            </w:r>
            <w:r w:rsidRPr="00B56B8A">
              <w:rPr>
                <w:rStyle w:val="Strong"/>
                <w:rFonts w:ascii="Calibri" w:hAnsi="Calibri" w:cs="Calibri"/>
                <w:lang w:val="sv-SE"/>
              </w:rPr>
              <w:t xml:space="preserve"> </w:t>
            </w:r>
            <w:r w:rsidR="00854559" w:rsidRPr="00B56B8A">
              <w:rPr>
                <w:rStyle w:val="Strong"/>
                <w:rFonts w:ascii="Calibri" w:hAnsi="Calibri" w:cs="Calibri"/>
                <w:lang w:val="sv-SE"/>
              </w:rPr>
              <w:t>•</w:t>
            </w:r>
            <w:r w:rsidR="00854559" w:rsidRPr="00B56B8A">
              <w:rPr>
                <w:rFonts w:ascii="Calibri" w:hAnsi="Calibri" w:cs="Calibri"/>
                <w:lang w:val="sv-SE"/>
              </w:rPr>
              <w:t xml:space="preserve"> </w:t>
            </w:r>
            <w:r w:rsidRPr="00031888"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Sawa internetleverantör</w:t>
            </w:r>
            <w:r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 xml:space="preserve">. </w:t>
            </w:r>
            <w:r w:rsidRPr="00D50C7F">
              <w:rPr>
                <w:lang w:val="sv-SE"/>
              </w:rPr>
              <w:t>Damaskus (Syrien)</w:t>
            </w:r>
            <w:r>
              <w:rPr>
                <w:lang w:val="sv-SE"/>
              </w:rPr>
              <w:t>.</w:t>
            </w:r>
          </w:p>
          <w:p w14:paraId="26AA9D27" w14:textId="77777777" w:rsidR="00B56B8A" w:rsidRPr="00B56B8A" w:rsidRDefault="00B56B8A" w:rsidP="00B56B8A">
            <w:pPr>
              <w:rPr>
                <w:lang w:val="sv-SE"/>
              </w:rPr>
            </w:pPr>
          </w:p>
          <w:p w14:paraId="722AECDA" w14:textId="77777777" w:rsidR="00B56B8A" w:rsidRPr="00C92D85" w:rsidRDefault="00B56B8A" w:rsidP="00B56B8A">
            <w:pPr>
              <w:rPr>
                <w:lang w:val="sv-SE"/>
              </w:rPr>
            </w:pPr>
            <w:r w:rsidRPr="00C92D85">
              <w:rPr>
                <w:lang w:val="sv-SE"/>
              </w:rPr>
              <w:t>Februari 2010 – November 2010</w:t>
            </w:r>
          </w:p>
          <w:p w14:paraId="4D341DE9" w14:textId="25644E97" w:rsidR="00B56B8A" w:rsidRPr="00B56B8A" w:rsidRDefault="00B56B8A" w:rsidP="00B56B8A">
            <w:pPr>
              <w:rPr>
                <w:lang w:val="sv-SE"/>
              </w:rPr>
            </w:pPr>
            <w:r w:rsidRPr="00031888">
              <w:rPr>
                <w:b/>
                <w:color w:val="0F225E" w:themeColor="accent6" w:themeShade="80"/>
                <w:sz w:val="26"/>
                <w:szCs w:val="26"/>
                <w:lang w:val="sv-SE"/>
              </w:rPr>
              <w:t>Kassör</w:t>
            </w:r>
            <w:r w:rsidRPr="00B56B8A">
              <w:rPr>
                <w:rStyle w:val="Strong"/>
                <w:rFonts w:ascii="Calibri" w:hAnsi="Calibri" w:cs="Calibri"/>
                <w:lang w:val="sv-SE"/>
              </w:rPr>
              <w:t xml:space="preserve"> </w:t>
            </w:r>
            <w:r w:rsidRPr="00B56B8A">
              <w:rPr>
                <w:rStyle w:val="Strong"/>
                <w:rFonts w:ascii="Calibri" w:hAnsi="Calibri" w:cs="Calibri"/>
                <w:lang w:val="sv-SE"/>
              </w:rPr>
              <w:t>•</w:t>
            </w:r>
            <w:r w:rsidRPr="00B56B8A">
              <w:rPr>
                <w:rFonts w:ascii="Calibri" w:hAnsi="Calibri" w:cs="Calibri"/>
                <w:lang w:val="sv-SE"/>
              </w:rPr>
              <w:t xml:space="preserve"> </w:t>
            </w:r>
            <w:r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M</w:t>
            </w:r>
            <w:r w:rsidRPr="00031888"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onoprix mataffär</w:t>
            </w:r>
            <w:r>
              <w:rPr>
                <w:b/>
                <w:color w:val="595959"/>
                <w:sz w:val="26"/>
                <w:szCs w:val="26"/>
                <w:u w:color="595959"/>
                <w:lang w:val="sv-SE"/>
              </w:rPr>
              <w:t>,</w:t>
            </w:r>
            <w:r w:rsidRPr="00D50C7F">
              <w:rPr>
                <w:lang w:val="sv-SE"/>
              </w:rPr>
              <w:t xml:space="preserve"> </w:t>
            </w:r>
            <w:r w:rsidRPr="00D50C7F">
              <w:rPr>
                <w:lang w:val="sv-SE"/>
              </w:rPr>
              <w:t>Damaskus (Syrien)</w:t>
            </w:r>
            <w:r>
              <w:rPr>
                <w:lang w:val="sv-SE"/>
              </w:rPr>
              <w:t>.</w:t>
            </w:r>
          </w:p>
          <w:p w14:paraId="0AE6CBB0" w14:textId="77777777" w:rsidR="00B56B8A" w:rsidRPr="00740017" w:rsidRDefault="00B56B8A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0361C9424F534EEDBA54DAFD509DAE92"/>
              </w:placeholder>
              <w:temporary/>
              <w:showingPlcHdr/>
              <w15:appearance w15:val="hidden"/>
            </w:sdtPr>
            <w:sdtEndPr/>
            <w:sdtContent>
              <w:p w14:paraId="148AC0CC" w14:textId="3080F771"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EA165EB" w14:textId="6E39CB46" w:rsidR="00B56B8A" w:rsidRPr="0091057E" w:rsidRDefault="00B56B8A" w:rsidP="0091057E">
            <w:pPr>
              <w:widowControl/>
              <w:autoSpaceDE/>
              <w:autoSpaceDN/>
              <w:adjustRightInd/>
              <w:spacing w:after="160" w:line="276" w:lineRule="auto"/>
              <w:contextualSpacing/>
              <w:rPr>
                <w:lang w:val="sv-SE"/>
              </w:rPr>
            </w:pPr>
            <w:r w:rsidRPr="0091057E">
              <w:rPr>
                <w:lang w:val="sv-SE"/>
              </w:rPr>
              <w:t>September 2021 – Present</w:t>
            </w:r>
          </w:p>
          <w:p w14:paraId="2A131F37" w14:textId="201B4271" w:rsidR="003D1B71" w:rsidRPr="00740017" w:rsidRDefault="0091057E" w:rsidP="00353B60">
            <w:pPr>
              <w:pStyle w:val="SchoolName"/>
            </w:pPr>
            <w:r w:rsidRPr="001B1A34">
              <w:rPr>
                <w:color w:val="0F225E" w:themeColor="accent6" w:themeShade="80"/>
                <w:sz w:val="26"/>
                <w:szCs w:val="26"/>
                <w:lang w:val="sv-SE"/>
              </w:rPr>
              <w:t>WEBBUTVECKLING</w:t>
            </w:r>
            <w:r w:rsidRPr="001B1A34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 </w:t>
            </w:r>
            <w:r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, </w:t>
            </w:r>
            <w:r w:rsidR="00B56B8A" w:rsidRPr="001B1A34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>Medieinstitutet</w:t>
            </w:r>
            <w:r w:rsidR="003D1B71" w:rsidRPr="00740017">
              <w:t xml:space="preserve">, </w:t>
            </w:r>
            <w:r w:rsidR="00B56B8A">
              <w:rPr>
                <w:lang w:val="sv-SE"/>
              </w:rPr>
              <w:t xml:space="preserve"> </w:t>
            </w:r>
            <w:r w:rsidR="00B56B8A">
              <w:rPr>
                <w:lang w:val="sv-SE"/>
              </w:rPr>
              <w:t>G</w:t>
            </w:r>
            <w:r w:rsidR="00B56B8A">
              <w:rPr>
                <w:lang w:val="sv-SE"/>
              </w:rPr>
              <w:t>öteborg</w:t>
            </w:r>
            <w:r w:rsidR="00B56B8A" w:rsidRPr="001B1A34">
              <w:rPr>
                <w:lang w:val="sv-SE"/>
              </w:rPr>
              <w:t xml:space="preserve"> (Sverige)</w:t>
            </w:r>
          </w:p>
          <w:p w14:paraId="3AA13C70" w14:textId="67145022" w:rsidR="003D1B71" w:rsidRDefault="003D1B71" w:rsidP="0091057E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76B4B80C" w14:textId="29B16363" w:rsidR="0091057E" w:rsidRDefault="0091057E" w:rsidP="00CE0032">
            <w:pPr>
              <w:widowControl/>
              <w:autoSpaceDE/>
              <w:autoSpaceDN/>
              <w:adjustRightInd/>
              <w:spacing w:after="160" w:line="276" w:lineRule="auto"/>
              <w:contextualSpacing/>
              <w:rPr>
                <w:lang w:val="sv-SE"/>
              </w:rPr>
            </w:pPr>
            <w:r w:rsidRPr="0091057E">
              <w:rPr>
                <w:lang w:val="sv-SE"/>
              </w:rPr>
              <w:t>September 2020 – Januari 2021</w:t>
            </w:r>
            <w:r w:rsidRPr="001B1A34">
              <w:rPr>
                <w:b/>
                <w:color w:val="0F225E" w:themeColor="accent6" w:themeShade="80"/>
                <w:sz w:val="26"/>
                <w:szCs w:val="26"/>
                <w:lang w:val="sv-SE"/>
              </w:rPr>
              <w:t>WEBBUTVECKLING</w:t>
            </w:r>
            <w:r w:rsidRPr="001B1A34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 </w:t>
            </w:r>
            <w:r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, </w:t>
            </w:r>
            <w:r w:rsidRPr="001B1A34">
              <w:rPr>
                <w:b/>
                <w:smallCaps/>
                <w:color w:val="595959"/>
                <w:sz w:val="26"/>
                <w:szCs w:val="26"/>
                <w:u w:color="595959"/>
                <w:lang w:val="sv-SE"/>
              </w:rPr>
              <w:t>Medieinstitutet</w:t>
            </w:r>
            <w:r w:rsidRPr="0091057E">
              <w:rPr>
                <w:lang w:val="sv-SE"/>
              </w:rPr>
              <w:t xml:space="preserve">, </w:t>
            </w:r>
            <w:r>
              <w:rPr>
                <w:lang w:val="sv-SE"/>
              </w:rPr>
              <w:t xml:space="preserve"> Göteborg</w:t>
            </w:r>
            <w:r w:rsidRPr="001B1A34">
              <w:rPr>
                <w:lang w:val="sv-SE"/>
              </w:rPr>
              <w:t xml:space="preserve"> (Sverige)</w:t>
            </w:r>
          </w:p>
          <w:p w14:paraId="6E88C1FC" w14:textId="77777777" w:rsidR="0091057E" w:rsidRDefault="0091057E" w:rsidP="0091057E">
            <w:pPr>
              <w:widowControl/>
              <w:autoSpaceDE/>
              <w:autoSpaceDN/>
              <w:adjustRightInd/>
              <w:spacing w:after="160" w:line="276" w:lineRule="auto"/>
              <w:contextualSpacing/>
              <w:rPr>
                <w:lang w:val="sv-SE"/>
              </w:rPr>
            </w:pPr>
          </w:p>
          <w:p w14:paraId="3A2F2042" w14:textId="64088669" w:rsidR="0091057E" w:rsidRPr="0091057E" w:rsidRDefault="0091057E" w:rsidP="0091057E">
            <w:pPr>
              <w:widowControl/>
              <w:autoSpaceDE/>
              <w:autoSpaceDN/>
              <w:adjustRightInd/>
              <w:spacing w:after="160" w:line="276" w:lineRule="auto"/>
              <w:contextualSpacing/>
              <w:rPr>
                <w:lang w:val="sv-SE"/>
              </w:rPr>
            </w:pPr>
            <w:r w:rsidRPr="0091057E">
              <w:rPr>
                <w:lang w:val="sv-SE"/>
              </w:rPr>
              <w:t>Augusti 2019 – May 20</w:t>
            </w:r>
            <w:r>
              <w:rPr>
                <w:lang w:val="sv-SE"/>
              </w:rPr>
              <w:t>20</w:t>
            </w:r>
            <w:r w:rsidRPr="0091057E">
              <w:rPr>
                <w:lang w:val="sv-SE"/>
              </w:rPr>
              <w:t>:</w:t>
            </w:r>
          </w:p>
          <w:p w14:paraId="65D20639" w14:textId="4AE55D2B" w:rsidR="0091057E" w:rsidRPr="0091057E" w:rsidRDefault="0091057E" w:rsidP="0091057E">
            <w:pPr>
              <w:pStyle w:val="SchoolName"/>
              <w:rPr>
                <w:lang w:val="sv-SE"/>
              </w:rPr>
            </w:pPr>
            <w:r w:rsidRPr="001B1A34">
              <w:rPr>
                <w:color w:val="0F225E" w:themeColor="accent6" w:themeShade="80"/>
                <w:sz w:val="26"/>
                <w:szCs w:val="26"/>
                <w:lang w:val="sv-SE"/>
              </w:rPr>
              <w:t>WEBBUTVECKLING</w:t>
            </w:r>
            <w:r w:rsidRPr="001B1A34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 </w:t>
            </w:r>
            <w:r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 xml:space="preserve">, </w:t>
            </w:r>
            <w:r w:rsidRPr="00031888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>campus-</w:t>
            </w:r>
            <w:r w:rsidRPr="00031888">
              <w:rPr>
                <w:b w:val="0"/>
                <w:smallCaps/>
                <w:color w:val="595959"/>
                <w:sz w:val="26"/>
                <w:szCs w:val="26"/>
                <w:u w:color="595959"/>
                <w:lang w:val="sv-SE"/>
              </w:rPr>
              <w:t>Mölndal</w:t>
            </w:r>
            <w:r w:rsidRPr="0091057E">
              <w:rPr>
                <w:lang w:val="sv-SE"/>
              </w:rPr>
              <w:t xml:space="preserve">, </w:t>
            </w:r>
            <w:r>
              <w:rPr>
                <w:lang w:val="sv-SE"/>
              </w:rPr>
              <w:t xml:space="preserve"> Mölndal </w:t>
            </w:r>
            <w:r w:rsidRPr="001B1A34">
              <w:rPr>
                <w:lang w:val="sv-SE"/>
              </w:rPr>
              <w:t>(Sverige)</w:t>
            </w:r>
          </w:p>
          <w:p w14:paraId="0E05ABD5" w14:textId="77777777" w:rsidR="0091057E" w:rsidRPr="0091057E" w:rsidRDefault="0091057E" w:rsidP="0091057E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lang w:val="sv-SE"/>
              </w:rPr>
            </w:pPr>
          </w:p>
          <w:p w14:paraId="115324A9" w14:textId="05C0005D" w:rsidR="0091057E" w:rsidRDefault="0091057E" w:rsidP="0091057E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lang w:val="sv-SE"/>
              </w:rPr>
            </w:pPr>
            <w:r>
              <w:rPr>
                <w:lang w:val="sv-SE"/>
              </w:rPr>
              <w:t>Januari 2018 – Mars</w:t>
            </w:r>
            <w:r w:rsidRPr="00031888">
              <w:rPr>
                <w:lang w:val="sv-SE"/>
              </w:rPr>
              <w:t xml:space="preserve"> 2019</w:t>
            </w:r>
          </w:p>
          <w:p w14:paraId="146B93CF" w14:textId="7DE42AF7" w:rsidR="003D1B71" w:rsidRPr="00CB561D" w:rsidRDefault="0091057E" w:rsidP="00CB561D">
            <w:pPr>
              <w:pStyle w:val="SchoolName"/>
              <w:rPr>
                <w:lang w:val="sv-SE"/>
              </w:rPr>
            </w:pPr>
            <w:r w:rsidRPr="00031888">
              <w:rPr>
                <w:color w:val="0F225E" w:themeColor="accent6" w:themeShade="80"/>
                <w:sz w:val="26"/>
                <w:szCs w:val="26"/>
                <w:lang w:val="sv-SE"/>
              </w:rPr>
              <w:t>Elinstallation</w:t>
            </w:r>
            <w:r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>, göteborgs</w:t>
            </w:r>
            <w:r w:rsidRPr="00031888">
              <w:rPr>
                <w:smallCaps/>
                <w:color w:val="595959"/>
                <w:sz w:val="26"/>
                <w:szCs w:val="26"/>
                <w:u w:color="595959"/>
                <w:lang w:val="sv-SE"/>
              </w:rPr>
              <w:t>tekniska college</w:t>
            </w:r>
            <w:r w:rsidRPr="0091057E">
              <w:rPr>
                <w:lang w:val="sv-SE"/>
              </w:rPr>
              <w:t xml:space="preserve">, </w:t>
            </w:r>
            <w:r>
              <w:rPr>
                <w:lang w:val="sv-SE"/>
              </w:rPr>
              <w:t xml:space="preserve"> Göteborg </w:t>
            </w:r>
            <w:r w:rsidRPr="001B1A34">
              <w:rPr>
                <w:lang w:val="sv-SE"/>
              </w:rPr>
              <w:t>(Sverige)</w:t>
            </w:r>
          </w:p>
        </w:tc>
      </w:tr>
      <w:tr w:rsidR="003D1B71" w14:paraId="69B92E77" w14:textId="77777777" w:rsidTr="003D1B71">
        <w:trPr>
          <w:trHeight w:val="1164"/>
        </w:trPr>
        <w:tc>
          <w:tcPr>
            <w:tcW w:w="720" w:type="dxa"/>
          </w:tcPr>
          <w:p w14:paraId="198C738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C39D10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15979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4667593" w14:textId="77777777" w:rsidR="003D1B71" w:rsidRPr="00590471" w:rsidRDefault="003D1B71" w:rsidP="00222466"/>
        </w:tc>
      </w:tr>
      <w:tr w:rsidR="003D1B71" w14:paraId="21214A0F" w14:textId="77777777" w:rsidTr="003D1B71">
        <w:trPr>
          <w:trHeight w:val="543"/>
        </w:trPr>
        <w:tc>
          <w:tcPr>
            <w:tcW w:w="720" w:type="dxa"/>
          </w:tcPr>
          <w:p w14:paraId="00386F9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01CA31C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F6063D0" wp14:editId="4FE1F3A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E7BD2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5AA1AB4" w14:textId="1F8D876E" w:rsidR="003D1B71" w:rsidRPr="00380FD1" w:rsidRDefault="0091057E" w:rsidP="00380FD1">
            <w:pPr>
              <w:pStyle w:val="Information"/>
            </w:pPr>
            <w:r>
              <w:t>Decembergatan 52</w:t>
            </w:r>
          </w:p>
          <w:p w14:paraId="59CF2FB5" w14:textId="7365978B" w:rsidR="003D1B71" w:rsidRPr="00380FD1" w:rsidRDefault="0091057E" w:rsidP="00380FD1">
            <w:pPr>
              <w:pStyle w:val="Information"/>
            </w:pPr>
            <w:r>
              <w:rPr>
                <w:lang w:val="sv-SE"/>
              </w:rPr>
              <w:t>Göteborg</w:t>
            </w:r>
            <w:r>
              <w:rPr>
                <w:lang w:val="sv-SE"/>
              </w:rPr>
              <w:t xml:space="preserve"> </w:t>
            </w:r>
            <w:r w:rsidR="00CB561D">
              <w:rPr>
                <w:lang w:val="sv-SE"/>
              </w:rPr>
              <w:t>41 547</w:t>
            </w:r>
          </w:p>
        </w:tc>
        <w:tc>
          <w:tcPr>
            <w:tcW w:w="423" w:type="dxa"/>
            <w:vMerge/>
          </w:tcPr>
          <w:p w14:paraId="7C66074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31DE12" w14:textId="77777777" w:rsidR="003D1B71" w:rsidRDefault="003D1B71" w:rsidP="005801E5">
            <w:pPr>
              <w:pStyle w:val="Heading1"/>
            </w:pPr>
          </w:p>
        </w:tc>
      </w:tr>
      <w:tr w:rsidR="003D1B71" w14:paraId="2DE3228F" w14:textId="77777777" w:rsidTr="003D1B71">
        <w:trPr>
          <w:trHeight w:val="183"/>
        </w:trPr>
        <w:tc>
          <w:tcPr>
            <w:tcW w:w="720" w:type="dxa"/>
          </w:tcPr>
          <w:p w14:paraId="1522DC1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634D5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D9B697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E299FC5" w14:textId="77777777" w:rsidR="003D1B71" w:rsidRDefault="003D1B71" w:rsidP="005801E5">
            <w:pPr>
              <w:pStyle w:val="Heading1"/>
            </w:pPr>
          </w:p>
        </w:tc>
      </w:tr>
      <w:tr w:rsidR="003D1B71" w14:paraId="6C7974A7" w14:textId="77777777" w:rsidTr="003D1B71">
        <w:trPr>
          <w:trHeight w:val="624"/>
        </w:trPr>
        <w:tc>
          <w:tcPr>
            <w:tcW w:w="720" w:type="dxa"/>
          </w:tcPr>
          <w:p w14:paraId="7DB1813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DB62C5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A4C7C39" wp14:editId="53465F8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7EF4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0CEC81C" w14:textId="6CA13ACD" w:rsidR="003D1B71" w:rsidRPr="00380FD1" w:rsidRDefault="0091057E" w:rsidP="00380FD1">
            <w:pPr>
              <w:pStyle w:val="Information"/>
            </w:pPr>
            <w:r>
              <w:t>0706211404</w:t>
            </w:r>
          </w:p>
        </w:tc>
        <w:tc>
          <w:tcPr>
            <w:tcW w:w="423" w:type="dxa"/>
            <w:vMerge/>
          </w:tcPr>
          <w:p w14:paraId="47DFCC3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AA1F23" w14:textId="77777777" w:rsidR="003D1B71" w:rsidRDefault="003D1B71" w:rsidP="005801E5">
            <w:pPr>
              <w:pStyle w:val="Heading1"/>
            </w:pPr>
          </w:p>
        </w:tc>
      </w:tr>
      <w:tr w:rsidR="003D1B71" w14:paraId="7FDB4BCD" w14:textId="77777777" w:rsidTr="003D1B71">
        <w:trPr>
          <w:trHeight w:val="183"/>
        </w:trPr>
        <w:tc>
          <w:tcPr>
            <w:tcW w:w="720" w:type="dxa"/>
          </w:tcPr>
          <w:p w14:paraId="0A7D1D1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D1968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F899CF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570EB0" w14:textId="77777777" w:rsidR="003D1B71" w:rsidRDefault="003D1B71" w:rsidP="005801E5">
            <w:pPr>
              <w:pStyle w:val="Heading1"/>
            </w:pPr>
          </w:p>
        </w:tc>
      </w:tr>
      <w:tr w:rsidR="003D1B71" w14:paraId="6AC791DC" w14:textId="77777777" w:rsidTr="003D1B71">
        <w:trPr>
          <w:trHeight w:val="633"/>
        </w:trPr>
        <w:tc>
          <w:tcPr>
            <w:tcW w:w="720" w:type="dxa"/>
          </w:tcPr>
          <w:p w14:paraId="1AF7FDD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6D12EF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CBF9E3" wp14:editId="253E61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C332A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204879D" w14:textId="505FDCC8" w:rsidR="003D1B71" w:rsidRPr="00380FD1" w:rsidRDefault="0091057E" w:rsidP="00380FD1">
            <w:pPr>
              <w:pStyle w:val="Information"/>
            </w:pPr>
            <w:r>
              <w:t>Hazem.k.4488@gmail.com</w:t>
            </w:r>
          </w:p>
        </w:tc>
        <w:tc>
          <w:tcPr>
            <w:tcW w:w="423" w:type="dxa"/>
            <w:vMerge/>
          </w:tcPr>
          <w:p w14:paraId="52D3547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5D6A66" w14:textId="77777777" w:rsidR="003D1B71" w:rsidRDefault="003D1B71" w:rsidP="005801E5">
            <w:pPr>
              <w:pStyle w:val="Heading1"/>
            </w:pPr>
          </w:p>
        </w:tc>
      </w:tr>
      <w:tr w:rsidR="003D1B71" w14:paraId="387766C6" w14:textId="77777777" w:rsidTr="003D1B71">
        <w:trPr>
          <w:trHeight w:val="174"/>
        </w:trPr>
        <w:tc>
          <w:tcPr>
            <w:tcW w:w="720" w:type="dxa"/>
          </w:tcPr>
          <w:p w14:paraId="053397B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500573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3EDC89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43460EF" w14:textId="77777777" w:rsidR="003D1B71" w:rsidRDefault="003D1B71" w:rsidP="005801E5">
            <w:pPr>
              <w:pStyle w:val="Heading1"/>
            </w:pPr>
          </w:p>
        </w:tc>
      </w:tr>
      <w:tr w:rsidR="003D1B71" w14:paraId="06A828DE" w14:textId="77777777" w:rsidTr="003D1B71">
        <w:trPr>
          <w:trHeight w:val="633"/>
        </w:trPr>
        <w:tc>
          <w:tcPr>
            <w:tcW w:w="720" w:type="dxa"/>
          </w:tcPr>
          <w:p w14:paraId="57AE8B6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25CCB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33B04E" wp14:editId="0AFF8C3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B232F5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B2BAFCB" w14:textId="32907DD6" w:rsidR="003D1B71" w:rsidRPr="00380FD1" w:rsidRDefault="00CB561D" w:rsidP="00380FD1">
            <w:pPr>
              <w:pStyle w:val="Information"/>
            </w:pPr>
            <w:hyperlink r:id="rId19" w:history="1">
              <w:r w:rsidRPr="00F05D82">
                <w:rPr>
                  <w:rStyle w:val="Hyperlink"/>
                </w:rPr>
                <w:t>https://hazem-89.github.io/My-CV/</w:t>
              </w:r>
            </w:hyperlink>
          </w:p>
        </w:tc>
        <w:tc>
          <w:tcPr>
            <w:tcW w:w="423" w:type="dxa"/>
            <w:vMerge/>
          </w:tcPr>
          <w:p w14:paraId="0603EFBE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10FC33" w14:textId="77777777" w:rsidR="003D1B71" w:rsidRDefault="003D1B71" w:rsidP="005801E5">
            <w:pPr>
              <w:pStyle w:val="Heading1"/>
            </w:pPr>
          </w:p>
        </w:tc>
      </w:tr>
      <w:tr w:rsidR="003D1B71" w14:paraId="7302F519" w14:textId="77777777" w:rsidTr="003D1B71">
        <w:trPr>
          <w:trHeight w:val="2448"/>
        </w:trPr>
        <w:tc>
          <w:tcPr>
            <w:tcW w:w="720" w:type="dxa"/>
          </w:tcPr>
          <w:p w14:paraId="7C34752E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AEF8DB1" w14:textId="77777777" w:rsidR="003D1B71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7EE9644F" w14:textId="2C9F0A89" w:rsidR="00CB561D" w:rsidRDefault="00CB561D" w:rsidP="00CB561D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CB561D">
              <w:rPr>
                <w:rFonts w:ascii="Calibri" w:hAnsi="Calibri" w:cs="Calibri"/>
                <w:color w:val="0072C7"/>
              </w:rPr>
              <w:t>SPRÅKKUNSKAPER</w:t>
            </w:r>
          </w:p>
          <w:p w14:paraId="538F4D7B" w14:textId="77777777" w:rsidR="00CB561D" w:rsidRPr="002A75C4" w:rsidRDefault="00CB561D" w:rsidP="00CB561D">
            <w:pPr>
              <w:pStyle w:val="ListBullet"/>
              <w:rPr>
                <w:sz w:val="24"/>
                <w:szCs w:val="24"/>
                <w:lang w:val="sv-SE"/>
              </w:rPr>
            </w:pPr>
            <w:r w:rsidRPr="009919DC">
              <w:rPr>
                <w:b/>
                <w:sz w:val="24"/>
                <w:szCs w:val="24"/>
                <w:lang w:val="sv-SE"/>
              </w:rPr>
              <w:t>Arabiska</w:t>
            </w:r>
            <w:r w:rsidRPr="002A75C4">
              <w:rPr>
                <w:sz w:val="24"/>
                <w:szCs w:val="24"/>
                <w:lang w:val="sv-SE"/>
              </w:rPr>
              <w:t xml:space="preserve"> – modersmål </w:t>
            </w:r>
          </w:p>
          <w:p w14:paraId="3B9C5202" w14:textId="3CE49EA8" w:rsidR="00CB561D" w:rsidRPr="002A75C4" w:rsidRDefault="00CB561D" w:rsidP="00CB561D">
            <w:pPr>
              <w:pStyle w:val="ListBullet"/>
              <w:rPr>
                <w:sz w:val="24"/>
                <w:szCs w:val="24"/>
                <w:lang w:val="sv-SE"/>
              </w:rPr>
            </w:pPr>
            <w:r w:rsidRPr="009919DC">
              <w:rPr>
                <w:b/>
                <w:sz w:val="24"/>
                <w:szCs w:val="24"/>
                <w:lang w:val="sv-SE"/>
              </w:rPr>
              <w:t>Svenska</w:t>
            </w:r>
            <w:r w:rsidRPr="002A75C4">
              <w:rPr>
                <w:sz w:val="24"/>
                <w:szCs w:val="24"/>
                <w:lang w:val="sv-SE"/>
              </w:rPr>
              <w:t xml:space="preserve"> – br</w:t>
            </w:r>
            <w:r>
              <w:rPr>
                <w:sz w:val="24"/>
                <w:szCs w:val="24"/>
                <w:lang w:val="sv-SE"/>
              </w:rPr>
              <w:t xml:space="preserve">a </w:t>
            </w:r>
            <w:r w:rsidRPr="002A75C4">
              <w:rPr>
                <w:sz w:val="24"/>
                <w:szCs w:val="24"/>
                <w:lang w:val="sv-SE"/>
              </w:rPr>
              <w:t xml:space="preserve">kunskaper </w:t>
            </w:r>
          </w:p>
          <w:p w14:paraId="7702E6E6" w14:textId="474DCF18" w:rsidR="00CB561D" w:rsidRPr="002A75C4" w:rsidRDefault="00CB561D" w:rsidP="00CB561D">
            <w:pPr>
              <w:pStyle w:val="ListBullet"/>
              <w:rPr>
                <w:sz w:val="24"/>
                <w:szCs w:val="24"/>
                <w:lang w:val="sv-SE"/>
              </w:rPr>
            </w:pPr>
            <w:r w:rsidRPr="009919DC">
              <w:rPr>
                <w:b/>
                <w:sz w:val="24"/>
                <w:szCs w:val="24"/>
                <w:lang w:val="sv-SE"/>
              </w:rPr>
              <w:t>Engelska</w:t>
            </w:r>
            <w:r w:rsidRPr="002A75C4">
              <w:rPr>
                <w:sz w:val="24"/>
                <w:szCs w:val="24"/>
                <w:lang w:val="sv-SE"/>
              </w:rPr>
              <w:t xml:space="preserve"> – </w:t>
            </w:r>
            <w:r w:rsidRPr="00CB561D">
              <w:rPr>
                <w:sz w:val="24"/>
                <w:szCs w:val="24"/>
                <w:lang w:val="sv-SE"/>
              </w:rPr>
              <w:t>flytande</w:t>
            </w:r>
          </w:p>
          <w:p w14:paraId="6C640135" w14:textId="77777777" w:rsidR="00CB561D" w:rsidRPr="00CB561D" w:rsidRDefault="00CB561D" w:rsidP="00CB561D">
            <w:pPr>
              <w:rPr>
                <w:rFonts w:eastAsiaTheme="minorHAnsi"/>
                <w:lang w:val="sv-SE" w:bidi="ar-SY"/>
              </w:rPr>
            </w:pPr>
          </w:p>
          <w:p w14:paraId="0380702F" w14:textId="60821F17" w:rsidR="00CB561D" w:rsidRPr="0056708E" w:rsidRDefault="00CB561D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15C61F6" w14:textId="77777777" w:rsidR="003D1B71" w:rsidRDefault="003D1B71" w:rsidP="00222466"/>
        </w:tc>
        <w:tc>
          <w:tcPr>
            <w:tcW w:w="6607" w:type="dxa"/>
            <w:vMerge/>
          </w:tcPr>
          <w:p w14:paraId="0026FEA0" w14:textId="77777777" w:rsidR="003D1B71" w:rsidRDefault="003D1B71" w:rsidP="00222466"/>
        </w:tc>
      </w:tr>
    </w:tbl>
    <w:p w14:paraId="5381AA08" w14:textId="77777777" w:rsidR="007F5B63" w:rsidRPr="00CE1E3D" w:rsidRDefault="007F5B63" w:rsidP="006D79A8">
      <w:pPr>
        <w:pStyle w:val="BodyText"/>
      </w:pPr>
    </w:p>
    <w:sectPr w:rsidR="007F5B63" w:rsidRPr="00CE1E3D" w:rsidSect="00CE0032">
      <w:headerReference w:type="default" r:id="rId20"/>
      <w:type w:val="continuous"/>
      <w:pgSz w:w="12240" w:h="15840" w:code="1"/>
      <w:pgMar w:top="1701" w:right="1140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72D1A" w14:textId="77777777" w:rsidR="00B21375" w:rsidRDefault="00B21375" w:rsidP="00590471">
      <w:r>
        <w:separator/>
      </w:r>
    </w:p>
  </w:endnote>
  <w:endnote w:type="continuationSeparator" w:id="0">
    <w:p w14:paraId="681F5A01" w14:textId="77777777" w:rsidR="00B21375" w:rsidRDefault="00B2137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1438B" w14:textId="77777777" w:rsidR="00B21375" w:rsidRDefault="00B21375" w:rsidP="00590471">
      <w:r>
        <w:separator/>
      </w:r>
    </w:p>
  </w:footnote>
  <w:footnote w:type="continuationSeparator" w:id="0">
    <w:p w14:paraId="2FA3EA63" w14:textId="77777777" w:rsidR="00B21375" w:rsidRDefault="00B2137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E35DF" w14:textId="0758C2D4" w:rsidR="00590471" w:rsidRDefault="00310F17" w:rsidP="00CE0032">
    <w:pPr>
      <w:pStyle w:val="BodyText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9A42061" wp14:editId="618C7472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8686478" cy="10547991"/>
              <wp:effectExtent l="0" t="0" r="19685" b="2476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03621" y="503405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  <a:ln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solidFill>
                              <a:schemeClr val="accent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4EF234" id="Group 26" o:spid="_x0000_s1026" alt="&quot;&quot;" style="position:absolute;margin-left:632.75pt;margin-top:-36pt;width:683.95pt;height:830.55pt;z-index:251657216;mso-position-horizontal:right;mso-position-horizontal-relative:page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AzZ8sGAGni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deO67lOv8VQo8BbO37RbAMBCdwXpzAiPPgPPJQ1AWhRIKkj07+fb7RPWf3GL2X1GPHQKh91qpV&#10;81qzLqOq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13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BVOnyr29T5+5ZkbcoBOrW9OLL6BDgouAU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13IWtTIWQBrZm+5a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ggKhkYShieGSwVFOQhGubV6Y8R5+OBsZ56NKOhsVGKLmRj99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J7e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ycs&#10;s0POuKxEAbr0M7/LwUV0JBqBwplzbeHMlIdnud0vE6OtvOpfUxMrH9l0DcVsrbXvHBRL3fu6ifPu&#10;Mbnunt9X46ee+dvpi2V1SBxFoggq/u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TW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RtUW/dckJelD9F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Kc5qwDKtUfIdrnkBShMDm2O+fEwG&#10;fmajNT15tIhuFOQB51dfvBrzW23w/0gMQBVxo2s9vk7CyNRVh6QjO5L7JEHq7189Z3u55OM/zX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domR7E5xC0hBm9rzLRlLJHjRVjVCyvcIx&#10;l9Ulnx1JhCUrhl9A9nvbXuFg2xbtZSURlqwYKK9sbdsrcGV4UlDIk9xaxFm50zBam6S0wgImbfFu&#10;P6JFeztuIYs2zpLSms8mvmQOBfdsbXt3EmNSEmF5kqwt8lyS0vqitX/0ORUtniQ3sEcokZRWQs/Z&#10;Tki02K8RV8nWtn0JjZuybZ4kwnIdN0VEkZ+UDq7jXbMnKb6EZhhv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color="#003863 [1605]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5036;top:5034;width:32264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color="#003863 [1605]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" fillcolor="#2c567a [3204]" strokecolor="#003863 [1605]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color="#003863 [1605]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color="#003863 [1605]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color="#003863 [1605]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color="#003863 [1605]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color="#003863 [1605]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color="#003863 [1605]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B7689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BCE0797"/>
    <w:multiLevelType w:val="hybridMultilevel"/>
    <w:tmpl w:val="25AE0D20"/>
    <w:lvl w:ilvl="0" w:tplc="40008F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C57B1"/>
    <w:multiLevelType w:val="hybridMultilevel"/>
    <w:tmpl w:val="4398828A"/>
    <w:lvl w:ilvl="0" w:tplc="300216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234033">
    <w:abstractNumId w:val="1"/>
  </w:num>
  <w:num w:numId="2" w16cid:durableId="384107964">
    <w:abstractNumId w:val="3"/>
  </w:num>
  <w:num w:numId="3" w16cid:durableId="1135561005">
    <w:abstractNumId w:val="0"/>
  </w:num>
  <w:num w:numId="4" w16cid:durableId="1712998650">
    <w:abstractNumId w:val="2"/>
  </w:num>
  <w:num w:numId="5" w16cid:durableId="4956082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FC"/>
    <w:rsid w:val="00060042"/>
    <w:rsid w:val="0008685D"/>
    <w:rsid w:val="00090860"/>
    <w:rsid w:val="00112FD7"/>
    <w:rsid w:val="00150ABD"/>
    <w:rsid w:val="001946FC"/>
    <w:rsid w:val="002135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4559"/>
    <w:rsid w:val="008566AA"/>
    <w:rsid w:val="008A1E6E"/>
    <w:rsid w:val="008C024F"/>
    <w:rsid w:val="008C2CFC"/>
    <w:rsid w:val="0091057E"/>
    <w:rsid w:val="00912DC8"/>
    <w:rsid w:val="0094744C"/>
    <w:rsid w:val="009475DC"/>
    <w:rsid w:val="00967B93"/>
    <w:rsid w:val="009D090F"/>
    <w:rsid w:val="00A31464"/>
    <w:rsid w:val="00A31B16"/>
    <w:rsid w:val="00A33613"/>
    <w:rsid w:val="00A47A8D"/>
    <w:rsid w:val="00AC6C7E"/>
    <w:rsid w:val="00B21375"/>
    <w:rsid w:val="00B4158A"/>
    <w:rsid w:val="00B56B8A"/>
    <w:rsid w:val="00B6466C"/>
    <w:rsid w:val="00BB1B5D"/>
    <w:rsid w:val="00BC22C7"/>
    <w:rsid w:val="00BD195A"/>
    <w:rsid w:val="00C07240"/>
    <w:rsid w:val="00C14078"/>
    <w:rsid w:val="00CB561D"/>
    <w:rsid w:val="00CE0032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655A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C085F3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B56B8A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CB56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s://hazem-89.github.io/My-CV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zem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8DDD438B1C464E83134A205CF00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142A7-F91C-44DC-8CF9-3D6A2841C0E4}"/>
      </w:docPartPr>
      <w:docPartBody>
        <w:p w:rsidR="00000000" w:rsidRDefault="00CC6B3D">
          <w:pPr>
            <w:pStyle w:val="A08DDD438B1C464E83134A205CF00310"/>
          </w:pPr>
          <w:r w:rsidRPr="00AC6C7E">
            <w:t>Experience</w:t>
          </w:r>
        </w:p>
      </w:docPartBody>
    </w:docPart>
    <w:docPart>
      <w:docPartPr>
        <w:name w:val="0361C9424F534EEDBA54DAFD509DAE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F5FD44-3DC6-40DB-B4A7-C7043CA92603}"/>
      </w:docPartPr>
      <w:docPartBody>
        <w:p w:rsidR="00000000" w:rsidRDefault="00CC6B3D">
          <w:pPr>
            <w:pStyle w:val="0361C9424F534EEDBA54DAFD509DAE92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21"/>
    <w:rsid w:val="00722B21"/>
    <w:rsid w:val="00CC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E" w:eastAsia="en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ECA856E3FE40C7972EB80BDD74D2B3">
    <w:name w:val="28ECA856E3FE40C7972EB80BDD74D2B3"/>
  </w:style>
  <w:style w:type="paragraph" w:customStyle="1" w:styleId="964F88BFF6AD4C2AAB09B378F2C274FE">
    <w:name w:val="964F88BFF6AD4C2AAB09B378F2C274FE"/>
  </w:style>
  <w:style w:type="paragraph" w:customStyle="1" w:styleId="A08DDD438B1C464E83134A205CF00310">
    <w:name w:val="A08DDD438B1C464E83134A205CF00310"/>
  </w:style>
  <w:style w:type="paragraph" w:customStyle="1" w:styleId="C2561E1A815041658C76234BB3CEB472">
    <w:name w:val="C2561E1A815041658C76234BB3CEB472"/>
  </w:style>
  <w:style w:type="paragraph" w:customStyle="1" w:styleId="40EECB850F7143DD8E4DBA1D2A75BB74">
    <w:name w:val="40EECB850F7143DD8E4DBA1D2A75BB74"/>
  </w:style>
  <w:style w:type="paragraph" w:customStyle="1" w:styleId="C2F22C5897DD4BB39458314581CE489D">
    <w:name w:val="C2F22C5897DD4BB39458314581CE489D"/>
  </w:style>
  <w:style w:type="paragraph" w:customStyle="1" w:styleId="43573A1316354B629802DDEB5ACBE3FC">
    <w:name w:val="43573A1316354B629802DDEB5ACBE3FC"/>
  </w:style>
  <w:style w:type="paragraph" w:customStyle="1" w:styleId="9149ED175B7845E8B31D58FA457D2A47">
    <w:name w:val="9149ED175B7845E8B31D58FA457D2A47"/>
  </w:style>
  <w:style w:type="paragraph" w:customStyle="1" w:styleId="D89B5FA107004CC7ACF4F1AAEA0AC031">
    <w:name w:val="D89B5FA107004CC7ACF4F1AAEA0AC031"/>
  </w:style>
  <w:style w:type="paragraph" w:customStyle="1" w:styleId="2429860C3E0F44E19A6F03C3FA969819">
    <w:name w:val="2429860C3E0F44E19A6F03C3FA969819"/>
  </w:style>
  <w:style w:type="paragraph" w:customStyle="1" w:styleId="B4B35589AF9947E2BF1A345F662AFEE0">
    <w:name w:val="B4B35589AF9947E2BF1A345F662AFEE0"/>
  </w:style>
  <w:style w:type="paragraph" w:customStyle="1" w:styleId="61E782524FEF4917AED8CD9099EA0687">
    <w:name w:val="61E782524FEF4917AED8CD9099EA0687"/>
  </w:style>
  <w:style w:type="paragraph" w:customStyle="1" w:styleId="E44FA94A26054BC79BEF0241805A6D6E">
    <w:name w:val="E44FA94A26054BC79BEF0241805A6D6E"/>
  </w:style>
  <w:style w:type="paragraph" w:customStyle="1" w:styleId="BFE8E068DC17434AB0324FC596D443BB">
    <w:name w:val="BFE8E068DC17434AB0324FC596D443BB"/>
  </w:style>
  <w:style w:type="paragraph" w:customStyle="1" w:styleId="614F9507F91143F39CC4D6356747540C">
    <w:name w:val="614F9507F91143F39CC4D6356747540C"/>
  </w:style>
  <w:style w:type="paragraph" w:customStyle="1" w:styleId="751FC5BD9F64419597E8BED58418C2CE">
    <w:name w:val="751FC5BD9F64419597E8BED58418C2CE"/>
  </w:style>
  <w:style w:type="paragraph" w:customStyle="1" w:styleId="49828B5080C44C8C8D877B941B3DA915">
    <w:name w:val="49828B5080C44C8C8D877B941B3DA915"/>
  </w:style>
  <w:style w:type="paragraph" w:customStyle="1" w:styleId="1701DE84B41B4A96A38AEFBF01668CB1">
    <w:name w:val="1701DE84B41B4A96A38AEFBF01668CB1"/>
  </w:style>
  <w:style w:type="paragraph" w:customStyle="1" w:styleId="1E1FFA2D3BF54A898791AD30EA24C997">
    <w:name w:val="1E1FFA2D3BF54A898791AD30EA24C997"/>
  </w:style>
  <w:style w:type="paragraph" w:customStyle="1" w:styleId="0361C9424F534EEDBA54DAFD509DAE92">
    <w:name w:val="0361C9424F534EEDBA54DAFD509DAE92"/>
  </w:style>
  <w:style w:type="paragraph" w:customStyle="1" w:styleId="936CB23E403D48EBB2B2773751A39171">
    <w:name w:val="936CB23E403D48EBB2B2773751A39171"/>
  </w:style>
  <w:style w:type="paragraph" w:customStyle="1" w:styleId="1DFAB9DC5E894216B6736BB5FB7E5420">
    <w:name w:val="1DFAB9DC5E894216B6736BB5FB7E5420"/>
  </w:style>
  <w:style w:type="paragraph" w:customStyle="1" w:styleId="F8BB0EBB76AF4A2A98757A07D64E2B25">
    <w:name w:val="F8BB0EBB76AF4A2A98757A07D64E2B25"/>
  </w:style>
  <w:style w:type="paragraph" w:customStyle="1" w:styleId="5748A2138272499F94DF461E8622540D">
    <w:name w:val="5748A2138272499F94DF461E8622540D"/>
  </w:style>
  <w:style w:type="paragraph" w:customStyle="1" w:styleId="C0F320EDA08B4B0088B33FB47ADC8CF5">
    <w:name w:val="C0F320EDA08B4B0088B33FB47ADC8CF5"/>
  </w:style>
  <w:style w:type="paragraph" w:customStyle="1" w:styleId="31EA6728C3044C029EE9B2316E4A3CD6">
    <w:name w:val="31EA6728C3044C029EE9B2316E4A3CD6"/>
  </w:style>
  <w:style w:type="paragraph" w:customStyle="1" w:styleId="751368CCEC834D56A63FBF966850C6FE">
    <w:name w:val="751368CCEC834D56A63FBF966850C6FE"/>
  </w:style>
  <w:style w:type="paragraph" w:customStyle="1" w:styleId="D48D2746FE6B401393BB19B0D6C6F42B">
    <w:name w:val="D48D2746FE6B401393BB19B0D6C6F42B"/>
  </w:style>
  <w:style w:type="paragraph" w:customStyle="1" w:styleId="4CB890F3307D4E71AF59A487136BC6C2">
    <w:name w:val="4CB890F3307D4E71AF59A487136BC6C2"/>
  </w:style>
  <w:style w:type="paragraph" w:customStyle="1" w:styleId="1AF40E574CB8479A92CBB7E5D43E710C">
    <w:name w:val="1AF40E574CB8479A92CBB7E5D43E710C"/>
  </w:style>
  <w:style w:type="paragraph" w:customStyle="1" w:styleId="53DED59254F34BF6A9A44F47C7627F24">
    <w:name w:val="53DED59254F34BF6A9A44F47C7627F24"/>
  </w:style>
  <w:style w:type="paragraph" w:customStyle="1" w:styleId="B8B9909675C74F9DBC72BBB12F65316B">
    <w:name w:val="B8B9909675C74F9DBC72BBB12F65316B"/>
  </w:style>
  <w:style w:type="paragraph" w:customStyle="1" w:styleId="EFFBF6D13D104DD88EAAC70AD64D903C">
    <w:name w:val="EFFBF6D13D104DD88EAAC70AD64D903C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82BAB6C5F1E4877A58F0EE6DEBEE499">
    <w:name w:val="882BAB6C5F1E4877A58F0EE6DEBEE499"/>
  </w:style>
  <w:style w:type="paragraph" w:customStyle="1" w:styleId="A729AF82F8FC4688974B82171A994C45">
    <w:name w:val="A729AF82F8FC4688974B82171A994C45"/>
    <w:rsid w:val="00722B21"/>
  </w:style>
  <w:style w:type="paragraph" w:customStyle="1" w:styleId="5BC0D7A528604DDF84C214DA1E1F760A">
    <w:name w:val="5BC0D7A528604DDF84C214DA1E1F760A"/>
    <w:rsid w:val="00722B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2022-04-20T06:53:00Z</dcterms:created>
  <dcterms:modified xsi:type="dcterms:W3CDTF">2022-04-20T09:12:00Z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